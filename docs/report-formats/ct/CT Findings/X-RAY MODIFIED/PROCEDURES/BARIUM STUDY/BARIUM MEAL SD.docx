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047A" w:rsidRPr="00E91E41" w:rsidRDefault="00AB047A" w:rsidP="002F14DF">
      <w:pPr>
        <w:rPr>
          <w:rFonts w:ascii="Arial" w:hAnsi="Arial" w:cs="Arial"/>
          <w:sz w:val="20"/>
          <w:szCs w:val="20"/>
        </w:rPr>
      </w:pPr>
    </w:p>
    <w:p w:rsidR="00AB047A" w:rsidRPr="00196213" w:rsidRDefault="00AB047A" w:rsidP="00F957B5">
      <w:pPr>
        <w:rPr>
          <w:rFonts w:ascii="Verdana" w:hAnsi="Verdana" w:cs="Verdana"/>
          <w:b/>
          <w:bCs/>
          <w:caps/>
          <w:sz w:val="18"/>
          <w:szCs w:val="18"/>
        </w:rPr>
      </w:pPr>
      <w:r>
        <w:rPr>
          <w:rFonts w:ascii="Verdana" w:hAnsi="Verdana" w:cs="Verdana"/>
          <w:b/>
          <w:bCs/>
          <w:caps/>
          <w:sz w:val="18"/>
          <w:szCs w:val="18"/>
        </w:rPr>
        <w:t>Name : CHANDRAKANT</w:t>
      </w:r>
      <w:r w:rsidRPr="00196213">
        <w:rPr>
          <w:rFonts w:ascii="Verdana" w:hAnsi="Verdana" w:cs="Verdana"/>
          <w:b/>
          <w:bCs/>
          <w:caps/>
          <w:sz w:val="18"/>
          <w:szCs w:val="18"/>
        </w:rPr>
        <w:t xml:space="preserve">                   Age : </w:t>
      </w:r>
      <w:r>
        <w:rPr>
          <w:rFonts w:ascii="Verdana" w:hAnsi="Verdana" w:cs="Verdana"/>
          <w:b/>
          <w:bCs/>
          <w:caps/>
          <w:sz w:val="18"/>
          <w:szCs w:val="18"/>
        </w:rPr>
        <w:t>7 DAY</w:t>
      </w:r>
      <w:r w:rsidRPr="00196213">
        <w:rPr>
          <w:rFonts w:ascii="Verdana" w:hAnsi="Verdana" w:cs="Verdana"/>
          <w:b/>
          <w:bCs/>
          <w:caps/>
          <w:sz w:val="18"/>
          <w:szCs w:val="18"/>
        </w:rPr>
        <w:t xml:space="preserve">                              Sex :  </w:t>
      </w:r>
      <w:r>
        <w:rPr>
          <w:rFonts w:ascii="Verdana" w:hAnsi="Verdana" w:cs="Verdana"/>
          <w:b/>
          <w:bCs/>
          <w:caps/>
          <w:sz w:val="18"/>
          <w:szCs w:val="18"/>
        </w:rPr>
        <w:t>M</w:t>
      </w:r>
    </w:p>
    <w:p w:rsidR="00AB047A" w:rsidRPr="00CD4402" w:rsidRDefault="00AB047A" w:rsidP="00F957B5">
      <w:pPr>
        <w:rPr>
          <w:sz w:val="20"/>
          <w:szCs w:val="20"/>
        </w:rPr>
      </w:pPr>
      <w:r w:rsidRPr="00196213">
        <w:rPr>
          <w:rFonts w:ascii="Verdana" w:hAnsi="Verdana" w:cs="Verdana"/>
          <w:b/>
          <w:bCs/>
          <w:caps/>
          <w:sz w:val="18"/>
          <w:szCs w:val="18"/>
        </w:rPr>
        <w:t xml:space="preserve">As Advised By : </w:t>
      </w:r>
      <w:r>
        <w:rPr>
          <w:rFonts w:ascii="Verdana" w:hAnsi="Verdana" w:cs="Verdana"/>
          <w:b/>
          <w:bCs/>
          <w:caps/>
          <w:sz w:val="18"/>
          <w:szCs w:val="18"/>
        </w:rPr>
        <w:t xml:space="preserve">SATISH THAKUR MBBS MD                       </w:t>
      </w:r>
      <w:r w:rsidRPr="00196213">
        <w:rPr>
          <w:rFonts w:ascii="Verdana" w:hAnsi="Verdana" w:cs="Verdana"/>
          <w:b/>
          <w:bCs/>
          <w:caps/>
          <w:sz w:val="18"/>
          <w:szCs w:val="18"/>
        </w:rPr>
        <w:t xml:space="preserve"> Date: </w:t>
      </w:r>
      <w:r w:rsidRPr="00196213">
        <w:rPr>
          <w:rFonts w:ascii="Verdana" w:hAnsi="Verdana" w:cs="Verdana"/>
          <w:b/>
          <w:bCs/>
          <w:caps/>
          <w:sz w:val="18"/>
          <w:szCs w:val="18"/>
        </w:rPr>
        <w:fldChar w:fldCharType="begin"/>
      </w:r>
      <w:r w:rsidRPr="00196213">
        <w:rPr>
          <w:rFonts w:ascii="Verdana" w:hAnsi="Verdana" w:cs="Verdana"/>
          <w:b/>
          <w:bCs/>
          <w:caps/>
          <w:sz w:val="18"/>
          <w:szCs w:val="18"/>
        </w:rPr>
        <w:instrText xml:space="preserve"> DATE \@ "d-MMM-yy" </w:instrText>
      </w:r>
      <w:r w:rsidRPr="00196213">
        <w:rPr>
          <w:rFonts w:ascii="Verdana" w:hAnsi="Verdana" w:cs="Verdana"/>
          <w:b/>
          <w:bCs/>
          <w:caps/>
          <w:sz w:val="18"/>
          <w:szCs w:val="18"/>
        </w:rPr>
        <w:fldChar w:fldCharType="separate"/>
      </w:r>
      <w:r>
        <w:rPr>
          <w:rFonts w:ascii="Verdana" w:hAnsi="Verdana" w:cs="Verdana"/>
          <w:b/>
          <w:bCs/>
          <w:caps/>
          <w:noProof/>
          <w:sz w:val="18"/>
          <w:szCs w:val="18"/>
        </w:rPr>
        <w:t>3-Sep-12</w:t>
      </w:r>
      <w:r w:rsidRPr="00196213">
        <w:rPr>
          <w:rFonts w:ascii="Verdana" w:hAnsi="Verdana" w:cs="Verdana"/>
          <w:b/>
          <w:bCs/>
          <w:caps/>
          <w:sz w:val="18"/>
          <w:szCs w:val="18"/>
        </w:rPr>
        <w:fldChar w:fldCharType="end"/>
      </w:r>
      <w:r>
        <w:rPr>
          <w:sz w:val="20"/>
          <w:szCs w:val="20"/>
        </w:rPr>
        <w:t xml:space="preserve"> =======================================================================</w:t>
      </w:r>
    </w:p>
    <w:p w:rsidR="00AB047A" w:rsidRPr="00CD4402" w:rsidRDefault="00AB047A" w:rsidP="00F957B5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 </w:t>
      </w:r>
      <w:r w:rsidRPr="00CD4402">
        <w:rPr>
          <w:i/>
          <w:iCs/>
          <w:sz w:val="20"/>
          <w:szCs w:val="20"/>
        </w:rPr>
        <w:t>Thanks for your referral.</w:t>
      </w:r>
    </w:p>
    <w:p w:rsidR="00AB047A" w:rsidRPr="00E91E41" w:rsidRDefault="00AB047A" w:rsidP="00434C25">
      <w:pPr>
        <w:rPr>
          <w:rFonts w:ascii="Arial" w:hAnsi="Arial" w:cs="Arial"/>
          <w:sz w:val="20"/>
          <w:szCs w:val="20"/>
        </w:rPr>
      </w:pPr>
    </w:p>
    <w:p w:rsidR="00AB047A" w:rsidRDefault="00AB047A" w:rsidP="009E30E1">
      <w:pPr>
        <w:rPr>
          <w:rFonts w:ascii="Verdana" w:hAnsi="Verdana" w:cs="Verdana"/>
          <w:b/>
          <w:bCs/>
          <w:sz w:val="22"/>
          <w:szCs w:val="22"/>
        </w:rPr>
      </w:pPr>
      <w:r w:rsidRPr="002B09E7">
        <w:rPr>
          <w:rFonts w:ascii="Verdana" w:hAnsi="Verdana" w:cs="Verdana"/>
          <w:b/>
          <w:bCs/>
          <w:sz w:val="22"/>
          <w:szCs w:val="22"/>
        </w:rPr>
        <w:t>Procedure</w:t>
      </w:r>
      <w:r w:rsidRPr="002B09E7">
        <w:rPr>
          <w:rFonts w:ascii="Verdana" w:hAnsi="Verdana" w:cs="Verdana"/>
          <w:b/>
          <w:bCs/>
          <w:sz w:val="22"/>
          <w:szCs w:val="22"/>
        </w:rPr>
        <w:tab/>
        <w:t>:</w:t>
      </w:r>
      <w:r w:rsidRPr="002B09E7">
        <w:rPr>
          <w:rFonts w:ascii="Verdana" w:hAnsi="Verdana" w:cs="Verdana"/>
          <w:b/>
          <w:bCs/>
          <w:sz w:val="22"/>
          <w:szCs w:val="22"/>
        </w:rPr>
        <w:tab/>
      </w:r>
    </w:p>
    <w:p w:rsidR="00AB047A" w:rsidRDefault="00AB047A" w:rsidP="009E30E1">
      <w:pPr>
        <w:rPr>
          <w:rFonts w:ascii="Verdana" w:hAnsi="Verdana" w:cs="Verdana"/>
          <w:sz w:val="22"/>
          <w:szCs w:val="22"/>
        </w:rPr>
      </w:pPr>
      <w:r w:rsidRPr="00C3767E">
        <w:rPr>
          <w:rFonts w:ascii="Verdana" w:hAnsi="Verdana" w:cs="Verdana"/>
          <w:sz w:val="22"/>
          <w:szCs w:val="22"/>
        </w:rPr>
        <w:t>U</w:t>
      </w:r>
      <w:r>
        <w:rPr>
          <w:rFonts w:ascii="Verdana" w:hAnsi="Verdana" w:cs="Verdana"/>
          <w:sz w:val="22"/>
          <w:szCs w:val="22"/>
        </w:rPr>
        <w:t>nder full aseptic precaution. Ryle’s tube aspiration was done</w:t>
      </w:r>
      <w:r w:rsidRPr="002B09E7">
        <w:rPr>
          <w:rFonts w:ascii="Verdana" w:hAnsi="Verdana" w:cs="Verdana"/>
          <w:sz w:val="22"/>
          <w:szCs w:val="22"/>
        </w:rPr>
        <w:t>.</w:t>
      </w:r>
      <w:r>
        <w:rPr>
          <w:rFonts w:ascii="Verdana" w:hAnsi="Verdana" w:cs="Verdana"/>
          <w:sz w:val="22"/>
          <w:szCs w:val="22"/>
        </w:rPr>
        <w:t>20 ml of contrast was injected through the ryle’s tube and serial films were taken.</w:t>
      </w:r>
    </w:p>
    <w:p w:rsidR="00AB047A" w:rsidRDefault="00AB047A" w:rsidP="009E30E1">
      <w:pPr>
        <w:rPr>
          <w:rFonts w:ascii="Verdana" w:hAnsi="Verdana" w:cs="Verdana"/>
          <w:sz w:val="22"/>
          <w:szCs w:val="22"/>
        </w:rPr>
      </w:pPr>
      <w:r>
        <w:rPr>
          <w:rFonts w:ascii="Verdana" w:hAnsi="Verdana" w:cs="Verdana"/>
          <w:sz w:val="22"/>
          <w:szCs w:val="22"/>
        </w:rPr>
        <w:t xml:space="preserve"> </w:t>
      </w:r>
    </w:p>
    <w:p w:rsidR="00AB047A" w:rsidRDefault="00AB047A" w:rsidP="009E30E1">
      <w:pPr>
        <w:rPr>
          <w:rFonts w:ascii="Verdana" w:hAnsi="Verdana" w:cs="Verdana"/>
          <w:sz w:val="22"/>
          <w:szCs w:val="22"/>
        </w:rPr>
      </w:pPr>
    </w:p>
    <w:p w:rsidR="00AB047A" w:rsidRPr="00C3767E" w:rsidRDefault="00AB047A" w:rsidP="009E30E1">
      <w:pPr>
        <w:rPr>
          <w:rFonts w:ascii="Verdana" w:hAnsi="Verdana" w:cs="Verdana"/>
          <w:b/>
          <w:bCs/>
          <w:sz w:val="22"/>
          <w:szCs w:val="22"/>
        </w:rPr>
      </w:pPr>
    </w:p>
    <w:p w:rsidR="00AB047A" w:rsidRDefault="00AB047A" w:rsidP="00C3767E">
      <w:pPr>
        <w:rPr>
          <w:rFonts w:ascii="Verdana" w:hAnsi="Verdana" w:cs="Verdana"/>
          <w:sz w:val="20"/>
          <w:szCs w:val="20"/>
          <w:u w:val="single"/>
        </w:rPr>
      </w:pPr>
      <w:r w:rsidRPr="00C3767E">
        <w:rPr>
          <w:rFonts w:ascii="Verdana" w:hAnsi="Verdana" w:cs="Verdana"/>
          <w:b/>
          <w:bCs/>
          <w:u w:val="single"/>
        </w:rPr>
        <w:t>Plain Film:</w:t>
      </w:r>
      <w:r w:rsidRPr="00C3767E">
        <w:rPr>
          <w:rFonts w:ascii="Verdana" w:hAnsi="Verdana" w:cs="Verdana"/>
          <w:sz w:val="20"/>
          <w:szCs w:val="20"/>
          <w:u w:val="single"/>
        </w:rPr>
        <w:t xml:space="preserve"> </w:t>
      </w:r>
    </w:p>
    <w:p w:rsidR="00AB047A" w:rsidRPr="00C3767E" w:rsidRDefault="00AB047A" w:rsidP="00C3767E">
      <w:pPr>
        <w:rPr>
          <w:rFonts w:ascii="Verdana" w:hAnsi="Verdana" w:cs="Verdana"/>
          <w:sz w:val="20"/>
          <w:szCs w:val="20"/>
          <w:u w:val="single"/>
        </w:rPr>
      </w:pPr>
    </w:p>
    <w:p w:rsidR="00AB047A" w:rsidRPr="00C3767E" w:rsidRDefault="00AB047A" w:rsidP="00C3767E">
      <w:pPr>
        <w:rPr>
          <w:rFonts w:ascii="Verdana" w:hAnsi="Verdana" w:cs="Verdana"/>
          <w:sz w:val="22"/>
          <w:szCs w:val="22"/>
        </w:rPr>
      </w:pPr>
      <w:r>
        <w:rPr>
          <w:rFonts w:ascii="Verdana" w:hAnsi="Verdana" w:cs="Verdana"/>
          <w:sz w:val="22"/>
          <w:szCs w:val="22"/>
        </w:rPr>
        <w:t xml:space="preserve">*  </w:t>
      </w:r>
      <w:r w:rsidRPr="00C3767E">
        <w:rPr>
          <w:rFonts w:ascii="Verdana" w:hAnsi="Verdana" w:cs="Verdana"/>
          <w:sz w:val="22"/>
          <w:szCs w:val="22"/>
        </w:rPr>
        <w:t>Ryle’s tube is noted in situ.</w:t>
      </w:r>
    </w:p>
    <w:p w:rsidR="00AB047A" w:rsidRPr="00C3767E" w:rsidRDefault="00AB047A" w:rsidP="00C3767E">
      <w:pPr>
        <w:rPr>
          <w:rFonts w:ascii="Verdana" w:hAnsi="Verdana" w:cs="Verdana"/>
          <w:sz w:val="22"/>
          <w:szCs w:val="22"/>
        </w:rPr>
      </w:pPr>
      <w:r>
        <w:rPr>
          <w:rFonts w:ascii="Verdana" w:hAnsi="Verdana" w:cs="Verdana"/>
          <w:sz w:val="22"/>
          <w:szCs w:val="22"/>
        </w:rPr>
        <w:t xml:space="preserve">*  </w:t>
      </w:r>
      <w:r w:rsidRPr="00C3767E">
        <w:rPr>
          <w:rFonts w:ascii="Verdana" w:hAnsi="Verdana" w:cs="Verdana"/>
          <w:sz w:val="22"/>
          <w:szCs w:val="22"/>
        </w:rPr>
        <w:t>Bowel gas shadows are filling small &amp; larged bowel.</w:t>
      </w:r>
    </w:p>
    <w:p w:rsidR="00AB047A" w:rsidRPr="00C3767E" w:rsidRDefault="00AB047A" w:rsidP="00C3767E">
      <w:pPr>
        <w:rPr>
          <w:rFonts w:ascii="Verdana" w:hAnsi="Verdana" w:cs="Verdana"/>
          <w:sz w:val="22"/>
          <w:szCs w:val="22"/>
        </w:rPr>
      </w:pPr>
      <w:r>
        <w:rPr>
          <w:rFonts w:ascii="Verdana" w:hAnsi="Verdana" w:cs="Verdana"/>
          <w:sz w:val="22"/>
          <w:szCs w:val="22"/>
        </w:rPr>
        <w:t>*  No C/O Pneumoperitone</w:t>
      </w:r>
      <w:r w:rsidRPr="00C3767E">
        <w:rPr>
          <w:rFonts w:ascii="Verdana" w:hAnsi="Verdana" w:cs="Verdana"/>
          <w:sz w:val="22"/>
          <w:szCs w:val="22"/>
        </w:rPr>
        <w:t>um.</w:t>
      </w:r>
    </w:p>
    <w:p w:rsidR="00AB047A" w:rsidRDefault="00AB047A" w:rsidP="00434C25">
      <w:pPr>
        <w:rPr>
          <w:rFonts w:ascii="Verdana" w:hAnsi="Verdana" w:cs="Verdana"/>
          <w:sz w:val="22"/>
          <w:szCs w:val="22"/>
        </w:rPr>
      </w:pPr>
    </w:p>
    <w:p w:rsidR="00AB047A" w:rsidRPr="002B09E7" w:rsidRDefault="00AB047A" w:rsidP="00434C25">
      <w:pPr>
        <w:rPr>
          <w:rFonts w:ascii="Verdana" w:hAnsi="Verdana" w:cs="Verdana"/>
          <w:sz w:val="22"/>
          <w:szCs w:val="22"/>
        </w:rPr>
      </w:pPr>
    </w:p>
    <w:p w:rsidR="00AB047A" w:rsidRPr="009E30E1" w:rsidRDefault="00AB047A" w:rsidP="00434C25">
      <w:pPr>
        <w:rPr>
          <w:rFonts w:ascii="Verdana" w:hAnsi="Verdana" w:cs="Verdana"/>
          <w:b/>
          <w:bCs/>
          <w:sz w:val="22"/>
          <w:szCs w:val="22"/>
          <w:u w:val="single"/>
        </w:rPr>
      </w:pPr>
      <w:r w:rsidRPr="009E30E1">
        <w:rPr>
          <w:rFonts w:ascii="Verdana" w:hAnsi="Verdana" w:cs="Verdana"/>
          <w:b/>
          <w:bCs/>
          <w:sz w:val="22"/>
          <w:szCs w:val="22"/>
          <w:u w:val="single"/>
        </w:rPr>
        <w:t>Report:</w:t>
      </w:r>
    </w:p>
    <w:p w:rsidR="00AB047A" w:rsidRPr="00C3767E" w:rsidRDefault="00AB047A" w:rsidP="00C73A91">
      <w:pPr>
        <w:rPr>
          <w:rFonts w:ascii="Verdana" w:hAnsi="Verdana" w:cs="Verdana"/>
          <w:sz w:val="22"/>
          <w:szCs w:val="22"/>
        </w:rPr>
      </w:pPr>
      <w:r>
        <w:rPr>
          <w:rFonts w:ascii="Verdana" w:hAnsi="Verdana" w:cs="Verdana"/>
          <w:sz w:val="22"/>
          <w:szCs w:val="22"/>
        </w:rPr>
        <w:t xml:space="preserve">*  </w:t>
      </w:r>
      <w:r w:rsidRPr="00C3767E">
        <w:rPr>
          <w:rFonts w:ascii="Verdana" w:hAnsi="Verdana" w:cs="Verdana"/>
          <w:sz w:val="22"/>
          <w:szCs w:val="22"/>
        </w:rPr>
        <w:t>Stomach and 1</w:t>
      </w:r>
      <w:r w:rsidRPr="00C3767E">
        <w:rPr>
          <w:rFonts w:ascii="Verdana" w:hAnsi="Verdana" w:cs="Verdana"/>
          <w:sz w:val="22"/>
          <w:szCs w:val="22"/>
          <w:vertAlign w:val="superscript"/>
        </w:rPr>
        <w:t>st</w:t>
      </w:r>
      <w:r w:rsidRPr="00C3767E">
        <w:rPr>
          <w:rFonts w:ascii="Verdana" w:hAnsi="Verdana" w:cs="Verdana"/>
          <w:sz w:val="22"/>
          <w:szCs w:val="22"/>
        </w:rPr>
        <w:t xml:space="preserve"> part of duodenum is distended.</w:t>
      </w:r>
    </w:p>
    <w:p w:rsidR="00AB047A" w:rsidRDefault="00AB047A" w:rsidP="00C73A91">
      <w:pPr>
        <w:rPr>
          <w:rFonts w:ascii="Verdana" w:hAnsi="Verdana" w:cs="Verdana"/>
          <w:sz w:val="22"/>
          <w:szCs w:val="22"/>
        </w:rPr>
      </w:pPr>
      <w:r>
        <w:rPr>
          <w:rFonts w:ascii="Verdana" w:hAnsi="Verdana" w:cs="Verdana"/>
          <w:sz w:val="22"/>
          <w:szCs w:val="22"/>
        </w:rPr>
        <w:t xml:space="preserve">*  </w:t>
      </w:r>
      <w:r w:rsidRPr="00C3767E">
        <w:rPr>
          <w:rFonts w:ascii="Verdana" w:hAnsi="Verdana" w:cs="Verdana"/>
          <w:sz w:val="22"/>
          <w:szCs w:val="22"/>
        </w:rPr>
        <w:t>There is sudden narrowing at the 2</w:t>
      </w:r>
      <w:r w:rsidRPr="00C3767E">
        <w:rPr>
          <w:rFonts w:ascii="Verdana" w:hAnsi="Verdana" w:cs="Verdana"/>
          <w:sz w:val="22"/>
          <w:szCs w:val="22"/>
          <w:vertAlign w:val="superscript"/>
        </w:rPr>
        <w:t>nd</w:t>
      </w:r>
      <w:r w:rsidRPr="00C3767E">
        <w:rPr>
          <w:rFonts w:ascii="Verdana" w:hAnsi="Verdana" w:cs="Verdana"/>
          <w:sz w:val="22"/>
          <w:szCs w:val="22"/>
        </w:rPr>
        <w:t xml:space="preserve"> part,However  there is normal </w:t>
      </w:r>
      <w:r>
        <w:rPr>
          <w:rFonts w:ascii="Verdana" w:hAnsi="Verdana" w:cs="Verdana"/>
          <w:sz w:val="22"/>
          <w:szCs w:val="22"/>
        </w:rPr>
        <w:t xml:space="preserve"> </w:t>
      </w:r>
    </w:p>
    <w:p w:rsidR="00AB047A" w:rsidRPr="00C3767E" w:rsidRDefault="00AB047A" w:rsidP="00C73A91">
      <w:pPr>
        <w:rPr>
          <w:rFonts w:ascii="Verdana" w:hAnsi="Verdana" w:cs="Verdana"/>
          <w:sz w:val="22"/>
          <w:szCs w:val="22"/>
        </w:rPr>
      </w:pPr>
      <w:r>
        <w:rPr>
          <w:rFonts w:ascii="Verdana" w:hAnsi="Verdana" w:cs="Verdana"/>
          <w:sz w:val="22"/>
          <w:szCs w:val="22"/>
        </w:rPr>
        <w:t xml:space="preserve">    </w:t>
      </w:r>
      <w:r w:rsidRPr="00C3767E">
        <w:rPr>
          <w:rFonts w:ascii="Verdana" w:hAnsi="Verdana" w:cs="Verdana"/>
          <w:sz w:val="22"/>
          <w:szCs w:val="22"/>
        </w:rPr>
        <w:t>passage of contrast to the jejunum.</w:t>
      </w:r>
    </w:p>
    <w:p w:rsidR="00AB047A" w:rsidRPr="00C3767E" w:rsidRDefault="00AB047A" w:rsidP="00C73A91">
      <w:pPr>
        <w:rPr>
          <w:rFonts w:ascii="Verdana" w:hAnsi="Verdana" w:cs="Verdana"/>
          <w:b/>
          <w:bCs/>
          <w:sz w:val="22"/>
          <w:szCs w:val="22"/>
        </w:rPr>
      </w:pPr>
    </w:p>
    <w:p w:rsidR="00AB047A" w:rsidRPr="002B09E7" w:rsidRDefault="00AB047A" w:rsidP="00434C25">
      <w:pPr>
        <w:rPr>
          <w:rFonts w:ascii="Verdana" w:hAnsi="Verdana" w:cs="Verdana"/>
          <w:sz w:val="22"/>
          <w:szCs w:val="22"/>
        </w:rPr>
      </w:pPr>
    </w:p>
    <w:p w:rsidR="00AB047A" w:rsidRPr="002B09E7" w:rsidRDefault="00AB047A" w:rsidP="00434C25">
      <w:pPr>
        <w:rPr>
          <w:rFonts w:ascii="Verdana" w:hAnsi="Verdana" w:cs="Verdana"/>
          <w:sz w:val="22"/>
          <w:szCs w:val="22"/>
        </w:rPr>
      </w:pPr>
    </w:p>
    <w:p w:rsidR="00AB047A" w:rsidRDefault="00AB047A" w:rsidP="00C3767E">
      <w:pPr>
        <w:rPr>
          <w:rFonts w:ascii="Verdana" w:hAnsi="Verdana" w:cs="Verdana"/>
          <w:b/>
          <w:bCs/>
          <w:i/>
          <w:iCs/>
          <w:color w:val="003300"/>
          <w:sz w:val="22"/>
          <w:szCs w:val="22"/>
        </w:rPr>
      </w:pPr>
      <w:r w:rsidRPr="00C3767E">
        <w:rPr>
          <w:rFonts w:ascii="Verdana" w:hAnsi="Verdana" w:cs="Verdana"/>
          <w:b/>
          <w:bCs/>
          <w:color w:val="003300"/>
          <w:u w:val="single"/>
        </w:rPr>
        <w:t>Impression</w:t>
      </w:r>
      <w:r w:rsidRPr="00C3767E">
        <w:rPr>
          <w:rFonts w:ascii="Verdana" w:hAnsi="Verdana" w:cs="Verdana"/>
          <w:b/>
          <w:bCs/>
          <w:i/>
          <w:iCs/>
          <w:color w:val="003300"/>
        </w:rPr>
        <w:tab/>
        <w:t>:</w:t>
      </w:r>
      <w:r w:rsidRPr="002B09E7">
        <w:rPr>
          <w:rFonts w:ascii="Verdana" w:hAnsi="Verdana" w:cs="Verdana"/>
          <w:b/>
          <w:bCs/>
          <w:i/>
          <w:iCs/>
          <w:color w:val="003300"/>
          <w:sz w:val="22"/>
          <w:szCs w:val="22"/>
        </w:rPr>
        <w:tab/>
      </w:r>
    </w:p>
    <w:p w:rsidR="00AB047A" w:rsidRDefault="00AB047A" w:rsidP="00C3767E">
      <w:pPr>
        <w:rPr>
          <w:rFonts w:ascii="Verdana" w:hAnsi="Verdana" w:cs="Verdana"/>
          <w:b/>
          <w:bCs/>
          <w:i/>
          <w:iCs/>
          <w:color w:val="003300"/>
          <w:sz w:val="22"/>
          <w:szCs w:val="22"/>
        </w:rPr>
      </w:pPr>
    </w:p>
    <w:p w:rsidR="00AB047A" w:rsidRPr="002B09E7" w:rsidRDefault="00AB047A" w:rsidP="00C3767E">
      <w:pPr>
        <w:rPr>
          <w:rFonts w:ascii="Verdana" w:hAnsi="Verdana" w:cs="Verdana"/>
          <w:sz w:val="22"/>
          <w:szCs w:val="22"/>
        </w:rPr>
      </w:pPr>
      <w:r w:rsidRPr="00C3767E">
        <w:rPr>
          <w:rFonts w:ascii="Verdana" w:hAnsi="Verdana" w:cs="Verdana"/>
          <w:b/>
          <w:bCs/>
          <w:i/>
          <w:iCs/>
          <w:color w:val="003300"/>
          <w:sz w:val="22"/>
          <w:szCs w:val="22"/>
        </w:rPr>
        <w:t>*</w:t>
      </w:r>
      <w:r>
        <w:rPr>
          <w:rFonts w:ascii="Verdana" w:hAnsi="Verdana" w:cs="Verdana"/>
          <w:b/>
          <w:bCs/>
          <w:i/>
          <w:iCs/>
          <w:color w:val="003300"/>
          <w:sz w:val="22"/>
          <w:szCs w:val="22"/>
        </w:rPr>
        <w:t xml:space="preserve"> F/S/O Duodenal Atresia.</w:t>
      </w:r>
    </w:p>
    <w:p w:rsidR="00AB047A" w:rsidRDefault="00AB047A" w:rsidP="00D91BD2">
      <w:pPr>
        <w:ind w:left="2880" w:firstLine="720"/>
        <w:rPr>
          <w:sz w:val="20"/>
          <w:szCs w:val="20"/>
        </w:rPr>
      </w:pPr>
    </w:p>
    <w:p w:rsidR="00AB047A" w:rsidRDefault="00AB047A" w:rsidP="00D91BD2">
      <w:pPr>
        <w:ind w:left="2880" w:firstLine="720"/>
        <w:rPr>
          <w:sz w:val="20"/>
          <w:szCs w:val="20"/>
        </w:rPr>
      </w:pPr>
    </w:p>
    <w:p w:rsidR="00AB047A" w:rsidRDefault="00AB047A" w:rsidP="00D91BD2">
      <w:pPr>
        <w:ind w:left="2880" w:firstLine="720"/>
        <w:rPr>
          <w:sz w:val="20"/>
          <w:szCs w:val="20"/>
        </w:rPr>
      </w:pPr>
    </w:p>
    <w:p w:rsidR="00AB047A" w:rsidRDefault="00AB047A" w:rsidP="00D91BD2">
      <w:pPr>
        <w:ind w:left="2880" w:firstLine="720"/>
        <w:rPr>
          <w:sz w:val="20"/>
          <w:szCs w:val="20"/>
        </w:rPr>
      </w:pPr>
    </w:p>
    <w:p w:rsidR="00AB047A" w:rsidRPr="00E91E41" w:rsidRDefault="00AB047A" w:rsidP="00C3767E">
      <w:pPr>
        <w:jc w:val="center"/>
        <w:rPr>
          <w:sz w:val="20"/>
          <w:szCs w:val="20"/>
        </w:rPr>
      </w:pPr>
      <w:r w:rsidRPr="008A42CC">
        <w:rPr>
          <w:rFonts w:ascii="Verdana" w:hAnsi="Verdana" w:cs="Verdana"/>
          <w:sz w:val="20"/>
          <w:szCs w:val="20"/>
        </w:rPr>
        <w:t xml:space="preserve">                                                                   </w:t>
      </w:r>
    </w:p>
    <w:p w:rsidR="00AB047A" w:rsidRPr="00E91E41" w:rsidRDefault="00AB047A">
      <w:pPr>
        <w:rPr>
          <w:sz w:val="20"/>
          <w:szCs w:val="20"/>
        </w:rPr>
      </w:pPr>
    </w:p>
    <w:sectPr w:rsidR="00AB047A" w:rsidRPr="00E91E41" w:rsidSect="00E91E41">
      <w:pgSz w:w="12240" w:h="15840"/>
      <w:pgMar w:top="2880" w:right="1080" w:bottom="662" w:left="25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F282BE6"/>
    <w:multiLevelType w:val="hybridMultilevel"/>
    <w:tmpl w:val="F1FCF620"/>
    <w:lvl w:ilvl="0" w:tplc="541C42FA">
      <w:start w:val="2"/>
      <w:numFmt w:val="decimal"/>
      <w:lvlText w:val="%1."/>
      <w:lvlJc w:val="left"/>
      <w:pPr>
        <w:tabs>
          <w:tab w:val="num" w:pos="2820"/>
        </w:tabs>
        <w:ind w:left="28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3540"/>
        </w:tabs>
        <w:ind w:left="35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4260"/>
        </w:tabs>
        <w:ind w:left="42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4980"/>
        </w:tabs>
        <w:ind w:left="49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5700"/>
        </w:tabs>
        <w:ind w:left="57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6420"/>
        </w:tabs>
        <w:ind w:left="64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7140"/>
        </w:tabs>
        <w:ind w:left="71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7860"/>
        </w:tabs>
        <w:ind w:left="78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8580"/>
        </w:tabs>
        <w:ind w:left="85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oNotHyphenateCaps/>
  <w:noPunctuationKerning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77256"/>
    <w:rsid w:val="00004AE6"/>
    <w:rsid w:val="00014139"/>
    <w:rsid w:val="00014307"/>
    <w:rsid w:val="00056599"/>
    <w:rsid w:val="0006185A"/>
    <w:rsid w:val="0006240F"/>
    <w:rsid w:val="0006258E"/>
    <w:rsid w:val="000A54F0"/>
    <w:rsid w:val="000B04B0"/>
    <w:rsid w:val="000C4CFB"/>
    <w:rsid w:val="000D6D36"/>
    <w:rsid w:val="00125F7A"/>
    <w:rsid w:val="0014544B"/>
    <w:rsid w:val="00180641"/>
    <w:rsid w:val="00190E57"/>
    <w:rsid w:val="00196213"/>
    <w:rsid w:val="001B14C7"/>
    <w:rsid w:val="001B60D5"/>
    <w:rsid w:val="001C2998"/>
    <w:rsid w:val="001D2569"/>
    <w:rsid w:val="001E277F"/>
    <w:rsid w:val="00217086"/>
    <w:rsid w:val="0023480B"/>
    <w:rsid w:val="00246B02"/>
    <w:rsid w:val="002743D1"/>
    <w:rsid w:val="0029253F"/>
    <w:rsid w:val="002B09E7"/>
    <w:rsid w:val="002B76D6"/>
    <w:rsid w:val="002D1D9B"/>
    <w:rsid w:val="002E7BC5"/>
    <w:rsid w:val="002F14DF"/>
    <w:rsid w:val="002F4ED8"/>
    <w:rsid w:val="003108B8"/>
    <w:rsid w:val="0034496A"/>
    <w:rsid w:val="0034614F"/>
    <w:rsid w:val="00350F15"/>
    <w:rsid w:val="003749BB"/>
    <w:rsid w:val="00384CB5"/>
    <w:rsid w:val="003D1635"/>
    <w:rsid w:val="003E6B54"/>
    <w:rsid w:val="004004A5"/>
    <w:rsid w:val="00402194"/>
    <w:rsid w:val="00434C25"/>
    <w:rsid w:val="00442D2A"/>
    <w:rsid w:val="0047157C"/>
    <w:rsid w:val="00477927"/>
    <w:rsid w:val="004A1BCC"/>
    <w:rsid w:val="00503095"/>
    <w:rsid w:val="0051274C"/>
    <w:rsid w:val="00514284"/>
    <w:rsid w:val="00530F00"/>
    <w:rsid w:val="005A314E"/>
    <w:rsid w:val="005C6658"/>
    <w:rsid w:val="005E5381"/>
    <w:rsid w:val="005F308C"/>
    <w:rsid w:val="005F3A36"/>
    <w:rsid w:val="006007A0"/>
    <w:rsid w:val="00603D89"/>
    <w:rsid w:val="006147A0"/>
    <w:rsid w:val="006247B8"/>
    <w:rsid w:val="00634112"/>
    <w:rsid w:val="00636805"/>
    <w:rsid w:val="00691F65"/>
    <w:rsid w:val="006C0CF0"/>
    <w:rsid w:val="006C0F5C"/>
    <w:rsid w:val="006D4263"/>
    <w:rsid w:val="006E1696"/>
    <w:rsid w:val="006F0367"/>
    <w:rsid w:val="007019F6"/>
    <w:rsid w:val="0071324D"/>
    <w:rsid w:val="00714FA1"/>
    <w:rsid w:val="00746C20"/>
    <w:rsid w:val="007764A0"/>
    <w:rsid w:val="00781637"/>
    <w:rsid w:val="007976E8"/>
    <w:rsid w:val="007B7F3C"/>
    <w:rsid w:val="007E7A6D"/>
    <w:rsid w:val="008076B5"/>
    <w:rsid w:val="00841361"/>
    <w:rsid w:val="00854242"/>
    <w:rsid w:val="008668BC"/>
    <w:rsid w:val="0087001B"/>
    <w:rsid w:val="00885EED"/>
    <w:rsid w:val="00892BCD"/>
    <w:rsid w:val="008A42CC"/>
    <w:rsid w:val="008B0BA0"/>
    <w:rsid w:val="008C4F0E"/>
    <w:rsid w:val="008C4FB0"/>
    <w:rsid w:val="008F192D"/>
    <w:rsid w:val="009019D2"/>
    <w:rsid w:val="0091589F"/>
    <w:rsid w:val="00964BCC"/>
    <w:rsid w:val="00966319"/>
    <w:rsid w:val="009C7D6F"/>
    <w:rsid w:val="009E30E1"/>
    <w:rsid w:val="00A13A49"/>
    <w:rsid w:val="00A653E2"/>
    <w:rsid w:val="00A75A20"/>
    <w:rsid w:val="00A82328"/>
    <w:rsid w:val="00A94397"/>
    <w:rsid w:val="00AA04E5"/>
    <w:rsid w:val="00AB047A"/>
    <w:rsid w:val="00AC476E"/>
    <w:rsid w:val="00AC6471"/>
    <w:rsid w:val="00AD5CE7"/>
    <w:rsid w:val="00B036AD"/>
    <w:rsid w:val="00B14494"/>
    <w:rsid w:val="00B20344"/>
    <w:rsid w:val="00B34089"/>
    <w:rsid w:val="00B44181"/>
    <w:rsid w:val="00B56C65"/>
    <w:rsid w:val="00B664CC"/>
    <w:rsid w:val="00BA72F9"/>
    <w:rsid w:val="00BC469F"/>
    <w:rsid w:val="00BD09D4"/>
    <w:rsid w:val="00BD2DE0"/>
    <w:rsid w:val="00BD3674"/>
    <w:rsid w:val="00BE49F6"/>
    <w:rsid w:val="00BE6AAB"/>
    <w:rsid w:val="00BF2EEC"/>
    <w:rsid w:val="00C0080F"/>
    <w:rsid w:val="00C11CF7"/>
    <w:rsid w:val="00C3767E"/>
    <w:rsid w:val="00C47CC0"/>
    <w:rsid w:val="00C61C8E"/>
    <w:rsid w:val="00C731EC"/>
    <w:rsid w:val="00C73A91"/>
    <w:rsid w:val="00C77256"/>
    <w:rsid w:val="00C84F3A"/>
    <w:rsid w:val="00CB57C3"/>
    <w:rsid w:val="00CC5C6A"/>
    <w:rsid w:val="00CD4402"/>
    <w:rsid w:val="00D44B8F"/>
    <w:rsid w:val="00D516C3"/>
    <w:rsid w:val="00D5228A"/>
    <w:rsid w:val="00D66A34"/>
    <w:rsid w:val="00D77B81"/>
    <w:rsid w:val="00D91BD2"/>
    <w:rsid w:val="00DD0C63"/>
    <w:rsid w:val="00DE1699"/>
    <w:rsid w:val="00E1459F"/>
    <w:rsid w:val="00E52070"/>
    <w:rsid w:val="00E60A33"/>
    <w:rsid w:val="00E70011"/>
    <w:rsid w:val="00E84462"/>
    <w:rsid w:val="00E91E41"/>
    <w:rsid w:val="00E96BCA"/>
    <w:rsid w:val="00EA1243"/>
    <w:rsid w:val="00EB0917"/>
    <w:rsid w:val="00EC5BCD"/>
    <w:rsid w:val="00ED756C"/>
    <w:rsid w:val="00EF1729"/>
    <w:rsid w:val="00EF4E45"/>
    <w:rsid w:val="00F31F9B"/>
    <w:rsid w:val="00F47256"/>
    <w:rsid w:val="00F575E2"/>
    <w:rsid w:val="00F57BF8"/>
    <w:rsid w:val="00F63FFE"/>
    <w:rsid w:val="00F957B5"/>
    <w:rsid w:val="00FD3A4F"/>
    <w:rsid w:val="00FD46CE"/>
    <w:rsid w:val="00FE79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4F3A"/>
    <w:rPr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C84F3A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rsid w:val="0034496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Pr>
      <w:sz w:val="2"/>
      <w:szCs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1</TotalTime>
  <Pages>1</Pages>
  <Words>129</Words>
  <Characters>741</Characters>
  <Application>Microsoft Office Outlook</Application>
  <DocSecurity>0</DocSecurity>
  <Lines>0</Lines>
  <Paragraphs>0</Paragraphs>
  <ScaleCrop>false</ScaleCrop>
  <Company>CARE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X-RAY  DEPARETMENT                                                                           X-RAY  OF  I</dc:title>
  <dc:subject/>
  <dc:creator>a</dc:creator>
  <cp:keywords/>
  <dc:description/>
  <cp:lastModifiedBy>User</cp:lastModifiedBy>
  <cp:revision>4</cp:revision>
  <cp:lastPrinted>2007-11-18T08:15:00Z</cp:lastPrinted>
  <dcterms:created xsi:type="dcterms:W3CDTF">2011-08-26T12:14:00Z</dcterms:created>
  <dcterms:modified xsi:type="dcterms:W3CDTF">2012-09-03T12:23:00Z</dcterms:modified>
</cp:coreProperties>
</file>